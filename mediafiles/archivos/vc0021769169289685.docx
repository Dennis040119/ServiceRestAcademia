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D3FA" w14:textId="77777777" w:rsidR="00F47D02" w:rsidRPr="00255F65" w:rsidRDefault="00F47D02">
      <w:r w:rsidRPr="00255F65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879DADA" wp14:editId="25CDBC0E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85720" cy="9358630"/>
                <wp:effectExtent l="0" t="0" r="2540" b="8255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>
              <v:group w14:anchorId="79C2DEB8" id="Grupo 2" o:spid="_x0000_s1026" alt="&quot;&quot;" style="position:absolute;margin-left:0;margin-top:-36pt;width:203.6pt;height:736.9pt;z-index:-251657216;mso-width-percent:333;mso-height-percent:931;mso-position-horizontal-relative:page;mso-width-percent:333;mso-height-percent:931" coordsize="25857,93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kYgXQQAAKkPAAAOAAAAZHJzL2Uyb0RvYy54bWzsV92OqzYQvq/Ud7C4rNQFQyA/2uxRtdtd&#10;VTptj3TSB3DABFTA1CYhe97oPEdfrDPmZx1CyO75uetNbOOP8cw34/nC7btjnpEDlyoVxdqiN45F&#10;eBGKKC12a+uvzePPC4uoihURy0TB19YzV9a7ux9/uK3LFXdFIrKISwJGCrWqy7WVVFW5sm0VJjxn&#10;6kaUvIDNWMicVbCUOzuSrAbreWa7jhPYtZBRKUXIlYKnD82mdaftxzEPqz/jWPGKZGsLfKv0r9S/&#10;W/y1727ZaidZmaRh6wb7Ai9ylhZwaG/qgVWM7GV6ZipPQymUiKubUOS2iOM05DoGiIY6g2iepNiX&#10;Opbdqt6VPU1A7YCnLzYb/nF4kuXH8oMEJupyB1zoFcZyjGWOI3hJjpqy554yfqxICA9df+HPXWA2&#10;hL2l5y8CryU1TID5s/fC5Ncrb9rdwfaJO3UJBaJeOFBfx8HHhJVcU6tWwMEHSdJobXmeRQqWQ50+&#10;YsWRLN1KTuBhxFUIVXO/Z5EUsCL/fi5iplKFcyh4tuWfWCSwnNBRsIiUInmqfC/CvxVsQDzGDi4U&#10;YMi2/l1EcCLbV0KX0IB2f7YIZkDwOffLwKEd9XTu+8FsgQ70BLJVuFfVExc6i+zwXlWwDTUawayZ&#10;tNFuwH6cZ1D5P9nEITWhvhO0dyPqMNTAuHN/ThKCwxDmGjAw41+wBqT2J05YmxmwCWu+AXMuOBac&#10;YMZjnJ9gxgOEjtZ7fomrpYEZRAfp6RPAki4n4bFokwIzwrB7OroaSqHwEmGGoAI2tM0woDCDF8CQ&#10;AwR7rwIDxQj2XwUGEhGssw6RTLsBTCF4aVpuXmpjldCfh51ZWgQ68xbfYauSVUhRNyU1aAyWJkmg&#10;9WDx4U4uDnwjNKZ6aThdbcKBL4CsMIFYUNpFA9shurHUJnukbm5gstvuxgZmXNMrmJETw0wo3txf&#10;DFtf5D5+pM24zEpkafSYZhlGreRue59JcmAgcg90RqFdNHZOYJmumELga802PtFdCRtR07m2InqG&#10;piRFo5Sg7DBJhPxkkRpUcm2pf/ZMcotkvxXQgpd0hr2p0otZowTS3NmaO6wIwdTaqiyocJzeV7CC&#10;9/elTHcJnER1QgvxCzTDOMV2pf1rvGoXoAKNr99dDii0g3M5gIeTclCygmckYxWXLMNEnPT9b6AI&#10;TZW51PMCpxXbUTmeu67vNHIM5dPJillGb9KEmTM/a/amJlDqLRbQe3HUVx4bXScepiqAoQBUYcye&#10;qQqT9kxdmLA31IVR34bCMObYUBhGDQ2VYcyQqQyTEVJIs6EzkGrHIYHve+fCbGYBMBNIMw3TSDMT&#10;00gzFWdIKLzXqd0G4tUt/HV6t6FNq+jk8Yribah7Yv2K5m2odwK/onobOjuBfxfd08WEuteU3mXh&#10;01XVCsAl5cMro5XPBHda1o2NpvXQTlS67W58q/SNHfm/9r1B+/SHEXwP6n8I7bcrfnCaa62VL1/Y&#10;d/8BAAD//wMAUEsDBBQABgAIAAAAIQDKKeRZ4QAAAAkBAAAPAAAAZHJzL2Rvd25yZXYueG1sTI/B&#10;TsMwEETvSPyDtUjcWrtRoW2IU6FKPSAOiBbRHp14m6TE6yh2m/D3LCe47WhGs2+y9ehaccU+NJ40&#10;zKYKBFLpbUOVho/9drIEEaIha1pPqOEbA6zz25vMpNYP9I7XXawEl1BIjYY6xi6VMpQ1OhOmvkNi&#10;7+R7ZyLLvpK2NwOXu1YmSj1KZxriD7XpcFNj+bW7OA2H9jNRdnvcrN72w2F4Pb0U5/OD1vd34/MT&#10;iIhj/AvDLz6jQ85Mhb+QDaLVwEOihski4YPtuVokIArOzdVsCTLP5P8F+Q8AAAD//wMAUEsBAi0A&#10;FAAGAAgAAAAhALaDOJL+AAAA4QEAABMAAAAAAAAAAAAAAAAAAAAAAFtDb250ZW50X1R5cGVzXS54&#10;bWxQSwECLQAUAAYACAAAACEAOP0h/9YAAACUAQAACwAAAAAAAAAAAAAAAAAvAQAAX3JlbHMvLnJl&#10;bHNQSwECLQAUAAYACAAAACEAZLZGIF0EAACpDwAADgAAAAAAAAAAAAAAAAAuAgAAZHJzL2Uyb0Rv&#10;Yy54bWxQSwECLQAUAAYACAAAACEAyinkWeEAAAAJAQAADwAAAAAAAAAAAAAAAAC3BgAAZHJzL2Rv&#10;d25yZXYueG1sUEsFBgAAAAAEAAQA8wAAAMUHAAAAAA==&#10;">
                <v:shape id="Forma libre 3" o:spid="_x0000_s1027" alt="Cuadro de énfasis de encabezado" style="position:absolute;left:5486;width:960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gPwwAAANsAAAAPAAAAZHJzL2Rvd25yZXYueG1sRI/dasJA&#10;FITvhb7Dcgre6a4/iERXsQVBpRRMq9eH7DEJZs+G7Gri27uFgpfDzHzDLNedrcSdGl861jAaKhDE&#10;mTMl5xp+f7aDOQgfkA1WjknDgzysV2+9JSbGtXykexpyESHsE9RQhFAnUvqsIIt+6Gri6F1cYzFE&#10;2eTSNNhGuK3kWKmZtFhyXCiwps+Csmt6sxrUN++v6Vid3SM9nL7a2dxMP7zW/fduswARqAuv8H97&#10;ZzRMJvD3Jf4AuXoCAAD//wMAUEsBAi0AFAAGAAgAAAAhANvh9svuAAAAhQEAABMAAAAAAAAAAAAA&#10;AAAAAAAAAFtDb250ZW50X1R5cGVzXS54bWxQSwECLQAUAAYACAAAACEAWvQsW78AAAAVAQAACwAA&#10;AAAAAAAAAAAAAAAfAQAAX3JlbHMvLnJlbHNQSwECLQAUAAYACAAAACEA/I9ID8MAAADbAAAADwAA&#10;AAAAAAAAAAAAAAAHAgAAZHJzL2Rvd25yZXYueG1sUEsFBgAAAAADAAMAtwAAAPcCAAAAAA==&#10;" path="m,2757r1505,l1505,,,,,2757xe" fillcolor="#d14140" stroked="f">
                  <v:path arrowok="t" o:connecttype="custom" o:connectlocs="0,1755648;959482,1755648;959482,0;0,0;0,1755648" o:connectangles="0,0,0,0,0"/>
                </v:shape>
                <v:shape id="Forma libre 7" o:spid="_x0000_s1028" alt="Cuadro de énfasis de panel lateral" style="position:absolute;top:21336;width:25857;height:72250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2jJwgAAANsAAAAPAAAAZHJzL2Rvd25yZXYueG1sRE/JasMw&#10;EL0H+g9iCr0lslNojRvFhARDKfSQBZLjIE1tE2tkJMVx/74qFHqbx1tnVU22FyP50DlWkC8yEMTa&#10;mY4bBadjPS9AhIhssHdMCr4pQLV+mK2wNO7OexoPsREphEOJCtoYh1LKoFuyGBZuIE7cl/MWY4K+&#10;kcbjPYXbXi6z7EVa7Dg1tDjQtiV9Pdysgv3Sn84f+lL7/Pa5o+exiL7WSj09Tps3EJGm+C/+c7+b&#10;NP8Vfn9JB8j1DwAAAP//AwBQSwECLQAUAAYACAAAACEA2+H2y+4AAACFAQAAEwAAAAAAAAAAAAAA&#10;AAAAAAAAW0NvbnRlbnRfVHlwZXNdLnhtbFBLAQItABQABgAIAAAAIQBa9CxbvwAAABUBAAALAAAA&#10;AAAAAAAAAAAAAB8BAABfcmVscy8ucmVsc1BLAQItABQABgAIAAAAIQAuP2jJwgAAANsAAAAPAAAA&#10;AAAAAAAAAAAAAAcCAABkcnMvZG93bnJldi54bWxQSwUGAAAAAAMAAwC3AAAA9gIAAAAA&#10;" path="m,11388r4076,l4076,,,,,11388xe" fillcolor="#d14140" stroked="f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747"/>
        <w:gridCol w:w="1304"/>
        <w:gridCol w:w="356"/>
        <w:gridCol w:w="1921"/>
        <w:gridCol w:w="252"/>
        <w:gridCol w:w="360"/>
        <w:gridCol w:w="4507"/>
        <w:gridCol w:w="19"/>
      </w:tblGrid>
      <w:tr w:rsidR="0085363C" w:rsidRPr="00255F65" w14:paraId="5C59F0B8" w14:textId="77777777" w:rsidTr="00255F65">
        <w:trPr>
          <w:trHeight w:val="1143"/>
          <w:jc w:val="center"/>
        </w:trPr>
        <w:tc>
          <w:tcPr>
            <w:tcW w:w="1747" w:type="dxa"/>
          </w:tcPr>
          <w:p w14:paraId="4185D8B7" w14:textId="77777777" w:rsidR="0085363C" w:rsidRPr="00255F65" w:rsidRDefault="00632608" w:rsidP="00C75B4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0" w:line="240" w:lineRule="auto"/>
              <w:ind w:left="-210"/>
              <w:jc w:val="center"/>
              <w:rPr>
                <w:rFonts w:ascii="Georgia" w:eastAsia="Times New Roman" w:hAnsi="Georgia" w:cs="Georgia"/>
                <w:b/>
                <w:bCs/>
                <w:color w:val="D14140"/>
                <w:sz w:val="48"/>
                <w:szCs w:val="51"/>
              </w:rPr>
            </w:pPr>
            <w:r w:rsidRPr="00255F65">
              <w:rPr>
                <w:rFonts w:ascii="Times New Roman" w:eastAsia="Times New Roman" w:hAnsi="Times New Roman" w:cs="Times New Roman"/>
                <w:noProof/>
                <w:szCs w:val="22"/>
                <w:lang w:bidi="es-ES"/>
              </w:rPr>
              <mc:AlternateContent>
                <mc:Choice Requires="wps">
                  <w:drawing>
                    <wp:inline distT="0" distB="0" distL="0" distR="0" wp14:anchorId="60B43D46" wp14:editId="7D9F9E9C">
                      <wp:extent cx="956310" cy="571500"/>
                      <wp:effectExtent l="0" t="0" r="15240" b="0"/>
                      <wp:docPr id="34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631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7AB2E8" w14:textId="229F3EE0" w:rsidR="00632608" w:rsidRPr="00EC1B16" w:rsidRDefault="00632608" w:rsidP="00EC1B16">
                                  <w:pPr>
                                    <w:pStyle w:val="Textoindependiente"/>
                                    <w:kinsoku w:val="0"/>
                                    <w:overflowPunct w:val="0"/>
                                    <w:spacing w:before="0" w:after="0" w:line="240" w:lineRule="auto"/>
                                    <w:rPr>
                                      <w:b/>
                                      <w:bCs/>
                                      <w:color w:val="FFFFFF"/>
                                      <w:sz w:val="51"/>
                                      <w:szCs w:val="51"/>
                                    </w:rPr>
                                  </w:pPr>
                                  <w:r w:rsidRPr="00632608">
                                    <w:rPr>
                                      <w:color w:val="FFFFFF"/>
                                      <w:sz w:val="16"/>
                                      <w:szCs w:val="16"/>
                                      <w:lang w:bidi="es-E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0B43D4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6" type="#_x0000_t202" style="width:75.3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Izl1QEAAJADAAAOAAAAZHJzL2Uyb0RvYy54bWysU9tu1DAQfUfiHyy/s9kUbYFos1VpVYRU&#10;LlLhAyaOnUQkHjP2brJ8PWNnswX6VvFiTWbGx+ecmWyvpqEXB02+Q1vKfLWWQluFdWebUn7/dvfq&#10;rRQ+gK2hR6tLedReXu1evtiOrtAX2GJfaxIMYn0xulK2Ibgiy7xq9QB+hU5bLhqkAQJ/UpPVBCOj&#10;D312sV5fZiNS7QiV9p6zt3NR7hK+MVqFL8Z4HURfSuYW0knprOKZ7bZQNASu7dSJBjyDxQCd5UfP&#10;ULcQQOypewI1dIrQowkrhUOGxnRKJw2sJl//o+ahBaeTFjbHu7NN/v/Bqs+HB/eVRJje48QDTCK8&#10;u0f1wwuLNy3YRl8T4dhqqPnhPFqWjc4Xp6vRal/4CFKNn7DmIcM+YAKaDA3RFdYpGJ0HcDybrqcg&#10;FCffbS5f51xRXNq8yTfrNJQMiuWyIx8+aBxEDEpJPNMEDod7HyIZKJaW+JbFu67v01x7+1eCG2Mm&#10;kY98Z+ZhqibujiIqrI8sg3BeE15rDlqkX1KMvCKl9D/3QFqK/qNlK+I+LQEtQbUEYBVfLWWQYg5v&#10;wrx3e0dd0zLybLbFa7bLdEnKI4sTTx57Unha0bhXf36nrscfafcbAAD//wMAUEsDBBQABgAIAAAA&#10;IQCLgziF2gAAAAQBAAAPAAAAZHJzL2Rvd25yZXYueG1sTI/BTsMwEETvSPyDtZW4UbtIRDTEqSoE&#10;JyREGg4cN/E2sRqvQ+y24e9xucBlpdGMZt4Wm9kN4kRTsJ41rJYKBHHrjeVOw0f9cvsAIkRkg4Nn&#10;0vBNATbl9VWBufFnrui0i51IJRxy1NDHOOZShrYnh2HpR+Lk7f3kMCY5ddJMeE7lbpB3SmXSoeW0&#10;0ONITz21h93Radh+cvVsv96a92pf2bpeK37NDlrfLObtI4hIc/wLwwU/oUOZmBp/ZBPEoCE9En/v&#10;xbtXGYhGw1opkGUh/8OXPwAAAP//AwBQSwECLQAUAAYACAAAACEAtoM4kv4AAADhAQAAEwAAAAAA&#10;AAAAAAAAAAAAAAAAW0NvbnRlbnRfVHlwZXNdLnhtbFBLAQItABQABgAIAAAAIQA4/SH/1gAAAJQB&#10;AAALAAAAAAAAAAAAAAAAAC8BAABfcmVscy8ucmVsc1BLAQItABQABgAIAAAAIQBrhIzl1QEAAJAD&#10;AAAOAAAAAAAAAAAAAAAAAC4CAABkcnMvZTJvRG9jLnhtbFBLAQItABQABgAIAAAAIQCLgziF2gAA&#10;AAQBAAAPAAAAAAAAAAAAAAAAAC8EAABkcnMvZG93bnJldi54bWxQSwUGAAAAAAQABADzAAAANgUA&#10;AAAA&#10;" filled="f" stroked="f">
                      <v:textbox inset="0,0,0,0">
                        <w:txbxContent>
                          <w:p w14:paraId="577AB2E8" w14:textId="229F3EE0" w:rsidR="00632608" w:rsidRPr="00EC1B16" w:rsidRDefault="00632608" w:rsidP="00EC1B16">
                            <w:pPr>
                              <w:pStyle w:val="Textoindependiente"/>
                              <w:kinsoku w:val="0"/>
                              <w:overflowPunct w:val="0"/>
                              <w:spacing w:before="0" w:after="0" w:line="240" w:lineRule="auto"/>
                              <w:rPr>
                                <w:b/>
                                <w:bCs/>
                                <w:color w:val="FFFFFF"/>
                                <w:sz w:val="51"/>
                                <w:szCs w:val="51"/>
                              </w:rPr>
                            </w:pPr>
                            <w:r w:rsidRPr="00632608">
                              <w:rPr>
                                <w:color w:val="FFFFFF"/>
                                <w:sz w:val="16"/>
                                <w:szCs w:val="16"/>
                                <w:lang w:bidi="es-ES"/>
                              </w:rPr>
                              <w:t>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719" w:type="dxa"/>
            <w:gridSpan w:val="7"/>
          </w:tcPr>
          <w:p w14:paraId="6712DD6E" w14:textId="77777777" w:rsidR="00EC1B16" w:rsidRDefault="00EC1B16" w:rsidP="008954EF">
            <w:pPr>
              <w:pStyle w:val="Ttulo"/>
            </w:pPr>
            <w:r>
              <w:t>LESLIE BEATRÍZ</w:t>
            </w:r>
          </w:p>
          <w:p w14:paraId="46D7B57A" w14:textId="0CE01434" w:rsidR="0085363C" w:rsidRPr="00255F65" w:rsidRDefault="00EC1B16" w:rsidP="008954EF">
            <w:pPr>
              <w:pStyle w:val="Ttulo"/>
            </w:pPr>
            <w:r>
              <w:t>VARA ALDAZABAL</w:t>
            </w:r>
            <w:r w:rsidR="0085363C" w:rsidRPr="00255F65">
              <w:rPr>
                <w:lang w:bidi="es-ES"/>
              </w:rPr>
              <w:br/>
            </w:r>
          </w:p>
        </w:tc>
      </w:tr>
      <w:tr w:rsidR="0085363C" w:rsidRPr="00255F65" w14:paraId="5926681A" w14:textId="77777777" w:rsidTr="00255F65">
        <w:trPr>
          <w:trHeight w:val="1206"/>
          <w:jc w:val="center"/>
        </w:trPr>
        <w:tc>
          <w:tcPr>
            <w:tcW w:w="1747" w:type="dxa"/>
          </w:tcPr>
          <w:p w14:paraId="0174B62A" w14:textId="77777777" w:rsidR="0085363C" w:rsidRPr="00255F65" w:rsidRDefault="0085363C" w:rsidP="008536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8719" w:type="dxa"/>
            <w:gridSpan w:val="7"/>
          </w:tcPr>
          <w:p w14:paraId="757D0B46" w14:textId="77777777" w:rsidR="0085363C" w:rsidRPr="00255F65" w:rsidRDefault="0085363C" w:rsidP="00255F6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F079F2" w:rsidRPr="00255F65" w14:paraId="0CEFD078" w14:textId="77777777" w:rsidTr="00255F65">
        <w:trPr>
          <w:gridAfter w:val="1"/>
          <w:wAfter w:w="19" w:type="dxa"/>
          <w:trHeight w:val="171"/>
          <w:jc w:val="center"/>
        </w:trPr>
        <w:tc>
          <w:tcPr>
            <w:tcW w:w="3051" w:type="dxa"/>
            <w:gridSpan w:val="2"/>
            <w:vMerge w:val="restart"/>
          </w:tcPr>
          <w:p w14:paraId="604E37FB" w14:textId="0B73D9AC" w:rsidR="00F079F2" w:rsidRPr="00255F65" w:rsidRDefault="00F079F2" w:rsidP="00F079F2">
            <w:pPr>
              <w:pStyle w:val="Textoenblanco"/>
            </w:pPr>
          </w:p>
          <w:p w14:paraId="17563BA2" w14:textId="587FF677" w:rsidR="00EC1B16" w:rsidRPr="00EC1B16" w:rsidRDefault="00F079F2" w:rsidP="00EC1B16">
            <w:pPr>
              <w:pStyle w:val="Ttulo2Alt"/>
            </w:pPr>
            <w:r w:rsidRPr="00255F65">
              <w:rPr>
                <w:noProof/>
                <w:sz w:val="16"/>
                <w:lang w:bidi="es-ES"/>
              </w:rPr>
              <w:drawing>
                <wp:inline distT="0" distB="0" distL="0" distR="0" wp14:anchorId="6F94D45C" wp14:editId="3BA3B9D8">
                  <wp:extent cx="190800" cy="255600"/>
                  <wp:effectExtent l="0" t="0" r="0" b="0"/>
                  <wp:docPr id="1" name="Imagen 1" descr="Icono de G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sz w:val="16"/>
                <w:lang w:bidi="es-ES"/>
              </w:rPr>
              <w:tab/>
            </w:r>
            <w:r w:rsidRPr="00255F65">
              <w:rPr>
                <w:b/>
                <w:lang w:bidi="es-ES"/>
              </w:rPr>
              <w:t>DIRECCIÓN</w:t>
            </w:r>
            <w:r w:rsidRPr="00255F65">
              <w:rPr>
                <w:b/>
                <w:lang w:bidi="es-ES"/>
              </w:rPr>
              <w:br/>
            </w:r>
            <w:r w:rsidR="00EC1B16">
              <w:t xml:space="preserve">CALLE JOSE MATIA 32-PRIMERO IZ   01400                       ESPAÑA              </w:t>
            </w:r>
          </w:p>
          <w:p w14:paraId="61334947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078F18D1" w14:textId="5FDF6731" w:rsidR="00F079F2" w:rsidRPr="00EC1B16" w:rsidRDefault="00F079F2" w:rsidP="00F079F2">
            <w:pPr>
              <w:pStyle w:val="Ttulo2Alt"/>
              <w:rPr>
                <w:sz w:val="22"/>
                <w:szCs w:val="36"/>
              </w:rPr>
            </w:pPr>
            <w:r w:rsidRPr="00255F65">
              <w:rPr>
                <w:noProof/>
                <w:sz w:val="16"/>
                <w:lang w:bidi="es-ES"/>
              </w:rPr>
              <w:drawing>
                <wp:inline distT="0" distB="0" distL="0" distR="0" wp14:anchorId="131D6704" wp14:editId="6A05CC3B">
                  <wp:extent cx="190500" cy="266700"/>
                  <wp:effectExtent l="0" t="0" r="0" b="0"/>
                  <wp:docPr id="36" name="Imagen 36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b/>
                <w:lang w:bidi="es-ES"/>
              </w:rPr>
              <w:tab/>
              <w:t>TELÉFONO</w:t>
            </w:r>
            <w:r w:rsidRPr="00255F65">
              <w:rPr>
                <w:b/>
                <w:lang w:bidi="es-ES"/>
              </w:rPr>
              <w:br/>
            </w:r>
            <w:r w:rsidR="00EC1B16" w:rsidRPr="00EC1B16">
              <w:rPr>
                <w:sz w:val="22"/>
                <w:szCs w:val="36"/>
              </w:rPr>
              <w:t>613385645</w:t>
            </w:r>
          </w:p>
          <w:p w14:paraId="17B7AC3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7C57A7B4" w14:textId="6BF041EB" w:rsidR="00F079F2" w:rsidRPr="00255F65" w:rsidRDefault="00F079F2" w:rsidP="00F079F2">
            <w:pPr>
              <w:pStyle w:val="Ttulo2Alt"/>
              <w:rPr>
                <w:sz w:val="14"/>
              </w:rPr>
            </w:pPr>
            <w:r w:rsidRPr="00255F65">
              <w:rPr>
                <w:noProof/>
                <w:lang w:bidi="es-ES"/>
              </w:rPr>
              <w:drawing>
                <wp:inline distT="0" distB="0" distL="0" distR="0" wp14:anchorId="7B78F415" wp14:editId="6A38C51C">
                  <wp:extent cx="266700" cy="177800"/>
                  <wp:effectExtent l="0" t="0" r="0" b="0"/>
                  <wp:docPr id="37" name="Imagen 37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F65">
              <w:rPr>
                <w:sz w:val="14"/>
                <w:lang w:bidi="es-ES"/>
              </w:rPr>
              <w:tab/>
            </w:r>
            <w:r w:rsidRPr="00255F65">
              <w:rPr>
                <w:b/>
                <w:lang w:bidi="es-ES"/>
              </w:rPr>
              <w:t>CORREO ELECTRÓNICO</w:t>
            </w:r>
            <w:r w:rsidRPr="00255F65">
              <w:rPr>
                <w:b/>
                <w:lang w:bidi="es-ES"/>
              </w:rPr>
              <w:br/>
            </w:r>
            <w:r w:rsidR="00EC1B16" w:rsidRPr="00EC1B16">
              <w:rPr>
                <w:sz w:val="22"/>
                <w:szCs w:val="40"/>
              </w:rPr>
              <w:t>Leslievara19@gmail.com</w:t>
            </w:r>
          </w:p>
          <w:p w14:paraId="49C994C8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555DA82D" w14:textId="7B1DCCB4" w:rsidR="00F079F2" w:rsidRPr="00255F65" w:rsidRDefault="00F079F2" w:rsidP="00F079F2">
            <w:pPr>
              <w:pStyle w:val="Ttulo2Alt"/>
            </w:pPr>
          </w:p>
        </w:tc>
        <w:tc>
          <w:tcPr>
            <w:tcW w:w="356" w:type="dxa"/>
          </w:tcPr>
          <w:p w14:paraId="0509B94B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173" w:type="dxa"/>
            <w:gridSpan w:val="2"/>
            <w:vMerge w:val="restart"/>
            <w:vAlign w:val="center"/>
          </w:tcPr>
          <w:p w14:paraId="611617C9" w14:textId="77777777" w:rsidR="00F079F2" w:rsidRPr="00255F65" w:rsidRDefault="00F079F2" w:rsidP="00F079F2">
            <w:pPr>
              <w:pStyle w:val="Ttulo1"/>
            </w:pPr>
            <w:r w:rsidRPr="00255F65">
              <w:rPr>
                <w:lang w:bidi="es-ES"/>
              </w:rPr>
              <w:t>EXPERIENCIA</w:t>
            </w:r>
          </w:p>
        </w:tc>
        <w:tc>
          <w:tcPr>
            <w:tcW w:w="4867" w:type="dxa"/>
            <w:gridSpan w:val="2"/>
            <w:tcBorders>
              <w:bottom w:val="single" w:sz="12" w:space="0" w:color="D14140"/>
            </w:tcBorders>
          </w:tcPr>
          <w:p w14:paraId="279B53E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1A81B8E3" w14:textId="77777777" w:rsidTr="00255F65">
        <w:trPr>
          <w:gridAfter w:val="1"/>
          <w:wAfter w:w="19" w:type="dxa"/>
          <w:trHeight w:val="20"/>
          <w:jc w:val="center"/>
        </w:trPr>
        <w:tc>
          <w:tcPr>
            <w:tcW w:w="3051" w:type="dxa"/>
            <w:gridSpan w:val="2"/>
            <w:vMerge/>
          </w:tcPr>
          <w:p w14:paraId="671D3A7F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675A0F19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73" w:type="dxa"/>
            <w:gridSpan w:val="2"/>
            <w:vMerge/>
          </w:tcPr>
          <w:p w14:paraId="050220AE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67" w:type="dxa"/>
            <w:gridSpan w:val="2"/>
            <w:tcBorders>
              <w:top w:val="single" w:sz="12" w:space="0" w:color="D14140"/>
            </w:tcBorders>
          </w:tcPr>
          <w:p w14:paraId="3DAC6A9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51FB3F49" w14:textId="77777777" w:rsidTr="00255F65">
        <w:trPr>
          <w:gridAfter w:val="1"/>
          <w:wAfter w:w="19" w:type="dxa"/>
          <w:trHeight w:val="2727"/>
          <w:jc w:val="center"/>
        </w:trPr>
        <w:tc>
          <w:tcPr>
            <w:tcW w:w="3051" w:type="dxa"/>
            <w:gridSpan w:val="2"/>
            <w:vMerge/>
          </w:tcPr>
          <w:p w14:paraId="7D9E9F5F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4955079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5E10B392" w14:textId="367226E1" w:rsidR="00F079F2" w:rsidRPr="00255F65" w:rsidRDefault="00EC1B16" w:rsidP="00F079F2">
            <w:pPr>
              <w:pStyle w:val="Fechasdeltrabajo"/>
              <w:rPr>
                <w:rFonts w:eastAsia="MS Mincho"/>
              </w:rPr>
            </w:pPr>
            <w:r>
              <w:t>01/03/2019</w:t>
            </w:r>
            <w:r w:rsidR="00392616" w:rsidRPr="00255F65">
              <w:rPr>
                <w:lang w:bidi="es-ES"/>
              </w:rPr>
              <w:t xml:space="preserve"> – </w:t>
            </w:r>
            <w:sdt>
              <w:sdtPr>
                <w:id w:val="652037311"/>
                <w:placeholder>
                  <w:docPart w:val="3107A5D7AB8F4A19BF5450E8BFA879C5"/>
                </w:placeholder>
                <w15:appearance w15:val="hidden"/>
              </w:sdtPr>
              <w:sdtContent>
                <w:r>
                  <w:t>30/11/2020</w:t>
                </w:r>
              </w:sdtContent>
            </w:sdt>
          </w:p>
          <w:p w14:paraId="41C5DD14" w14:textId="2D1F908F" w:rsidR="00F079F2" w:rsidRPr="00255F65" w:rsidRDefault="00EC1B16" w:rsidP="00F079F2">
            <w:pPr>
              <w:pStyle w:val="Detallesdeltrabajo"/>
            </w:pPr>
            <w:r>
              <w:rPr>
                <w:color w:val="D14140"/>
              </w:rPr>
              <w:t>AUXILIAR ADMINISTRATIVO</w:t>
            </w:r>
            <w:r w:rsidR="00F079F2" w:rsidRPr="00255F65">
              <w:rPr>
                <w:color w:val="D14140"/>
                <w:lang w:bidi="es-ES"/>
              </w:rPr>
              <w:t xml:space="preserve"> • </w:t>
            </w:r>
            <w:r>
              <w:rPr>
                <w:color w:val="C42B31"/>
              </w:rPr>
              <w:t>PYS TRANSPORTE</w:t>
            </w:r>
            <w:r w:rsidR="00F079F2" w:rsidRPr="00255F65">
              <w:rPr>
                <w:color w:val="D14140"/>
                <w:lang w:bidi="es-ES"/>
              </w:rPr>
              <w:t xml:space="preserve"> • </w:t>
            </w:r>
            <w:r>
              <w:rPr>
                <w:color w:val="C42B31"/>
              </w:rPr>
              <w:t>PERU</w:t>
            </w:r>
          </w:p>
          <w:p w14:paraId="5EBF1777" w14:textId="1A734FA8" w:rsidR="00F079F2" w:rsidRPr="00255F65" w:rsidRDefault="00EC1B16" w:rsidP="00F079F2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05/01/2021</w:t>
            </w:r>
            <w:r w:rsidR="00392616"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834419538"/>
                <w:placeholder>
                  <w:docPart w:val="4502DDD31FB345158FD4795AA8BCBF96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20/06/2022</w:t>
                </w:r>
              </w:sdtContent>
            </w:sdt>
          </w:p>
          <w:p w14:paraId="63F409D8" w14:textId="7AD6198E" w:rsidR="00F079F2" w:rsidRPr="00255F65" w:rsidRDefault="00EC1B16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color w:val="D14140"/>
                <w:szCs w:val="22"/>
              </w:rPr>
              <w:t>AUXILIAR CONTABLE Y ADMINISTRATIVO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GLOBAL DIESEL E.I.R.L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PERU</w:t>
            </w:r>
          </w:p>
          <w:p w14:paraId="242A869A" w14:textId="1BF0459B" w:rsidR="00F079F2" w:rsidRPr="00255F65" w:rsidRDefault="00EC1B16" w:rsidP="00F079F2">
            <w:pPr>
              <w:widowControl w:val="0"/>
              <w:autoSpaceDE w:val="0"/>
              <w:autoSpaceDN w:val="0"/>
              <w:adjustRightInd w:val="0"/>
              <w:spacing w:before="200" w:line="240" w:lineRule="auto"/>
              <w:rPr>
                <w:rFonts w:ascii="Georgia" w:eastAsia="MS Mincho" w:hAnsi="Georgia" w:cs="Georgia"/>
                <w:sz w:val="18"/>
                <w:szCs w:val="26"/>
              </w:rPr>
            </w:pPr>
            <w:r>
              <w:rPr>
                <w:rFonts w:ascii="Georgia" w:eastAsia="MS Mincho" w:hAnsi="Georgia" w:cs="Georgia"/>
                <w:sz w:val="18"/>
                <w:szCs w:val="26"/>
              </w:rPr>
              <w:t>01/11/2023</w:t>
            </w:r>
            <w:r w:rsidR="00392616" w:rsidRPr="00255F65">
              <w:rPr>
                <w:rFonts w:ascii="Georgia" w:eastAsia="MS Mincho" w:hAnsi="Georgia" w:cs="Georgia"/>
                <w:sz w:val="18"/>
                <w:szCs w:val="26"/>
                <w:lang w:bidi="es-ES"/>
              </w:rPr>
              <w:t xml:space="preserve"> – </w:t>
            </w:r>
            <w:sdt>
              <w:sdtPr>
                <w:rPr>
                  <w:rFonts w:ascii="Georgia" w:eastAsia="MS Mincho" w:hAnsi="Georgia" w:cs="Georgia"/>
                  <w:sz w:val="18"/>
                  <w:szCs w:val="26"/>
                </w:rPr>
                <w:id w:val="-131711573"/>
                <w:placeholder>
                  <w:docPart w:val="50F58D5BE3384FD7B4AF65BF21978FCA"/>
                </w:placeholder>
                <w15:appearance w15:val="hidden"/>
              </w:sdtPr>
              <w:sdtContent>
                <w:r>
                  <w:rPr>
                    <w:rFonts w:ascii="Georgia" w:eastAsia="MS Mincho" w:hAnsi="Georgia" w:cs="Georgia"/>
                    <w:sz w:val="18"/>
                    <w:szCs w:val="26"/>
                  </w:rPr>
                  <w:t>28/02/2025</w:t>
                </w:r>
              </w:sdtContent>
            </w:sdt>
          </w:p>
          <w:p w14:paraId="0E7A8157" w14:textId="464FCC51" w:rsidR="00F079F2" w:rsidRPr="00255F65" w:rsidRDefault="00EC1B16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color w:val="D14140"/>
                <w:szCs w:val="22"/>
              </w:rPr>
              <w:t>AUXILIAR CONTABLE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ACESORIA CONTABLE</w:t>
            </w:r>
            <w:r w:rsidR="00F079F2" w:rsidRPr="00255F65">
              <w:rPr>
                <w:rFonts w:ascii="Georgia" w:eastAsia="Times New Roman" w:hAnsi="Georgia" w:cs="Georgia"/>
                <w:color w:val="D14140"/>
                <w:szCs w:val="22"/>
                <w:lang w:bidi="es-ES"/>
              </w:rPr>
              <w:t xml:space="preserve"> • </w:t>
            </w:r>
            <w:r>
              <w:rPr>
                <w:rFonts w:ascii="Georgia" w:eastAsia="Times New Roman" w:hAnsi="Georgia" w:cs="Georgia"/>
                <w:color w:val="C42B31"/>
                <w:szCs w:val="22"/>
              </w:rPr>
              <w:t>ESPAÑA</w:t>
            </w:r>
          </w:p>
          <w:p w14:paraId="122EAD00" w14:textId="77777777" w:rsidR="00F079F2" w:rsidRDefault="00EC1B16" w:rsidP="00F079F2">
            <w:pPr>
              <w:pStyle w:val="Descripcindeltrabajo"/>
            </w:pPr>
            <w:r>
              <w:t>Me dedico en el ámbito Contable y Administrativo</w:t>
            </w:r>
            <w:r w:rsidR="004C2B0F">
              <w:t xml:space="preserve"> ya casi 5 años aproximadamente, dentro de la empresa me desenvuelvo haciendo:</w:t>
            </w:r>
          </w:p>
          <w:p w14:paraId="22D18FBE" w14:textId="77777777" w:rsidR="004C2B0F" w:rsidRDefault="004C2B0F" w:rsidP="004C2B0F">
            <w:pPr>
              <w:pStyle w:val="Descripcindeltrabajo"/>
              <w:numPr>
                <w:ilvl w:val="0"/>
                <w:numId w:val="23"/>
              </w:numPr>
            </w:pPr>
            <w:r>
              <w:t>Declaración de los Impuestos (Trimestrales y Anuales)</w:t>
            </w:r>
          </w:p>
          <w:p w14:paraId="52DED990" w14:textId="77777777" w:rsidR="004C2B0F" w:rsidRDefault="004C2B0F" w:rsidP="004C2B0F">
            <w:pPr>
              <w:pStyle w:val="Descripcindeltrabajo"/>
              <w:numPr>
                <w:ilvl w:val="0"/>
                <w:numId w:val="23"/>
              </w:numPr>
            </w:pPr>
            <w:r>
              <w:t>Contabilizar las facturas</w:t>
            </w:r>
          </w:p>
          <w:p w14:paraId="4910AEBB" w14:textId="77777777" w:rsidR="004C2B0F" w:rsidRDefault="004C2B0F" w:rsidP="004C2B0F">
            <w:pPr>
              <w:pStyle w:val="Descripcindeltrabajo"/>
              <w:numPr>
                <w:ilvl w:val="0"/>
                <w:numId w:val="23"/>
              </w:numPr>
            </w:pPr>
            <w:r>
              <w:t xml:space="preserve">Llevar el control de los clientes </w:t>
            </w:r>
          </w:p>
          <w:p w14:paraId="0CC08D59" w14:textId="4B16E2EA" w:rsidR="004C2B0F" w:rsidRPr="00255F65" w:rsidRDefault="004C2B0F" w:rsidP="004C2B0F">
            <w:pPr>
              <w:pStyle w:val="Descripcindeltrabajo"/>
              <w:numPr>
                <w:ilvl w:val="0"/>
                <w:numId w:val="23"/>
              </w:numPr>
            </w:pPr>
            <w:r>
              <w:t>Realización de facturas</w:t>
            </w:r>
          </w:p>
        </w:tc>
      </w:tr>
      <w:tr w:rsidR="00F079F2" w:rsidRPr="00255F65" w14:paraId="182F985B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2EB7B6F3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58F2638A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65E1881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3DD02530" w14:textId="77777777" w:rsidTr="00255F65">
        <w:trPr>
          <w:gridAfter w:val="1"/>
          <w:wAfter w:w="19" w:type="dxa"/>
          <w:trHeight w:val="256"/>
          <w:jc w:val="center"/>
        </w:trPr>
        <w:tc>
          <w:tcPr>
            <w:tcW w:w="3051" w:type="dxa"/>
            <w:gridSpan w:val="2"/>
            <w:vMerge/>
          </w:tcPr>
          <w:p w14:paraId="74F48A09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6460773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21" w:type="dxa"/>
            <w:vMerge w:val="restart"/>
            <w:vAlign w:val="center"/>
          </w:tcPr>
          <w:p w14:paraId="63C9CA26" w14:textId="5F5C9634" w:rsidR="00F079F2" w:rsidRPr="00255F65" w:rsidRDefault="004C2B0F" w:rsidP="00F079F2">
            <w:pPr>
              <w:pStyle w:val="Ttulo1"/>
            </w:pPr>
            <w:r>
              <w:rPr>
                <w:lang w:bidi="es-ES"/>
              </w:rPr>
              <w:t>formación</w:t>
            </w:r>
          </w:p>
        </w:tc>
        <w:tc>
          <w:tcPr>
            <w:tcW w:w="5119" w:type="dxa"/>
            <w:gridSpan w:val="3"/>
            <w:tcBorders>
              <w:bottom w:val="single" w:sz="12" w:space="0" w:color="D14140"/>
            </w:tcBorders>
          </w:tcPr>
          <w:p w14:paraId="4F5CFFDA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22AE1CC9" w14:textId="77777777" w:rsidTr="00255F65">
        <w:trPr>
          <w:gridAfter w:val="1"/>
          <w:wAfter w:w="19" w:type="dxa"/>
          <w:trHeight w:val="257"/>
          <w:jc w:val="center"/>
        </w:trPr>
        <w:tc>
          <w:tcPr>
            <w:tcW w:w="3051" w:type="dxa"/>
            <w:gridSpan w:val="2"/>
            <w:vMerge/>
          </w:tcPr>
          <w:p w14:paraId="752F77DA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3915E919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21" w:type="dxa"/>
            <w:vMerge/>
          </w:tcPr>
          <w:p w14:paraId="189C2426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19" w:type="dxa"/>
            <w:gridSpan w:val="3"/>
            <w:tcBorders>
              <w:top w:val="single" w:sz="12" w:space="0" w:color="D14140"/>
            </w:tcBorders>
          </w:tcPr>
          <w:p w14:paraId="392384E5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7ACCC69A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0C930B76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002B6970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1C78B0AD" w14:textId="4DEE87CA" w:rsidR="00F079F2" w:rsidRDefault="004C2B0F" w:rsidP="00F079F2">
            <w:pPr>
              <w:pStyle w:val="Detallesdeltrabajo"/>
            </w:pPr>
            <w:r>
              <w:t>IPAE (Instituto peruano de Administración empresarial)</w:t>
            </w:r>
            <w:r w:rsidR="00F079F2" w:rsidRPr="00255F65">
              <w:rPr>
                <w:lang w:bidi="es-ES"/>
              </w:rPr>
              <w:t xml:space="preserve">, </w:t>
            </w:r>
            <w:r>
              <w:t>Perú</w:t>
            </w:r>
          </w:p>
          <w:p w14:paraId="627AC7D1" w14:textId="4EF6CEB4" w:rsidR="004C2B0F" w:rsidRDefault="004C2B0F" w:rsidP="004C2B0F">
            <w:pPr>
              <w:pStyle w:val="Detallesdeltrabajo"/>
              <w:numPr>
                <w:ilvl w:val="0"/>
                <w:numId w:val="24"/>
              </w:numPr>
              <w:rPr>
                <w:lang w:bidi="es-ES"/>
              </w:rPr>
            </w:pPr>
            <w:r>
              <w:t>Contabilidad</w:t>
            </w:r>
          </w:p>
          <w:p w14:paraId="4BAE57BB" w14:textId="51C183FD" w:rsidR="004C2B0F" w:rsidRPr="00255F65" w:rsidRDefault="004C2B0F" w:rsidP="004C2B0F">
            <w:pPr>
              <w:pStyle w:val="Detallesdeltrabajo"/>
              <w:numPr>
                <w:ilvl w:val="0"/>
                <w:numId w:val="24"/>
              </w:numPr>
              <w:rPr>
                <w:lang w:bidi="es-ES"/>
              </w:rPr>
            </w:pPr>
            <w:r>
              <w:t>Administración de empresas</w:t>
            </w:r>
          </w:p>
          <w:p w14:paraId="2FF47A4C" w14:textId="77777777" w:rsidR="00F079F2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7C05A493" w14:textId="0FEAE0C0" w:rsidR="004C2B0F" w:rsidRDefault="004C2B0F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Universidad Uní – Perú</w:t>
            </w:r>
          </w:p>
          <w:p w14:paraId="463EE941" w14:textId="77777777" w:rsidR="004C2B0F" w:rsidRDefault="004C2B0F" w:rsidP="004C2B0F">
            <w:pPr>
              <w:pStyle w:val="Prrafodelista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Excel</w:t>
            </w:r>
          </w:p>
          <w:p w14:paraId="24B9E8AA" w14:textId="77777777" w:rsidR="004C2B0F" w:rsidRDefault="004C2B0F" w:rsidP="004C2B0F">
            <w:pPr>
              <w:pStyle w:val="Prrafodelista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Word</w:t>
            </w:r>
          </w:p>
          <w:p w14:paraId="75A1FC00" w14:textId="77777777" w:rsidR="004C2B0F" w:rsidRDefault="004C2B0F" w:rsidP="004C2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4FFB53F7" w14:textId="6A4A4B23" w:rsidR="004C2B0F" w:rsidRDefault="004C2B0F" w:rsidP="004C2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Gestión Administrativa (LAMBIDE) – España</w:t>
            </w:r>
          </w:p>
          <w:p w14:paraId="1D7B51CA" w14:textId="77777777" w:rsidR="004C2B0F" w:rsidRDefault="004C2B0F" w:rsidP="004C2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5D1E9F29" w14:textId="037F71CE" w:rsidR="004C2B0F" w:rsidRPr="004C2B0F" w:rsidRDefault="004C2B0F" w:rsidP="004C2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Auditoria y Fiscalización (LAMBIDE) - España</w:t>
            </w:r>
          </w:p>
        </w:tc>
      </w:tr>
      <w:tr w:rsidR="00F079F2" w:rsidRPr="00255F65" w14:paraId="160E360F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1CEBF291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56" w:type="dxa"/>
          </w:tcPr>
          <w:p w14:paraId="22C55874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07DF2154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19132560" w14:textId="77777777" w:rsidTr="004C2B0F">
        <w:trPr>
          <w:gridAfter w:val="1"/>
          <w:wAfter w:w="19" w:type="dxa"/>
          <w:trHeight w:val="68"/>
          <w:jc w:val="center"/>
        </w:trPr>
        <w:tc>
          <w:tcPr>
            <w:tcW w:w="3051" w:type="dxa"/>
            <w:gridSpan w:val="2"/>
            <w:vMerge/>
          </w:tcPr>
          <w:p w14:paraId="3A3CAD2C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44CC5504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33" w:type="dxa"/>
            <w:gridSpan w:val="3"/>
            <w:vMerge w:val="restart"/>
            <w:vAlign w:val="center"/>
          </w:tcPr>
          <w:p w14:paraId="6DE640BC" w14:textId="75FA7241" w:rsidR="00F079F2" w:rsidRPr="00255F65" w:rsidRDefault="004C2B0F" w:rsidP="00F079F2">
            <w:pPr>
              <w:pStyle w:val="Ttulo1"/>
            </w:pPr>
            <w:r>
              <w:rPr>
                <w:lang w:bidi="es-ES"/>
              </w:rPr>
              <w:t>informacion Adicional</w:t>
            </w:r>
          </w:p>
        </w:tc>
        <w:tc>
          <w:tcPr>
            <w:tcW w:w="4507" w:type="dxa"/>
            <w:tcBorders>
              <w:bottom w:val="single" w:sz="12" w:space="0" w:color="D14140"/>
            </w:tcBorders>
          </w:tcPr>
          <w:p w14:paraId="354E54AC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5BC33289" w14:textId="77777777" w:rsidTr="00255F65">
        <w:trPr>
          <w:gridAfter w:val="1"/>
          <w:wAfter w:w="19" w:type="dxa"/>
          <w:trHeight w:val="279"/>
          <w:jc w:val="center"/>
        </w:trPr>
        <w:tc>
          <w:tcPr>
            <w:tcW w:w="3051" w:type="dxa"/>
            <w:gridSpan w:val="2"/>
            <w:vMerge/>
          </w:tcPr>
          <w:p w14:paraId="0E8D9404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68742382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33" w:type="dxa"/>
            <w:gridSpan w:val="3"/>
            <w:vMerge/>
          </w:tcPr>
          <w:p w14:paraId="4A832C0F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507" w:type="dxa"/>
            <w:tcBorders>
              <w:top w:val="single" w:sz="12" w:space="0" w:color="D14140"/>
            </w:tcBorders>
          </w:tcPr>
          <w:p w14:paraId="253E22A1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08DE87DD" w14:textId="77777777" w:rsidTr="00255F65">
        <w:trPr>
          <w:gridAfter w:val="1"/>
          <w:wAfter w:w="19" w:type="dxa"/>
          <w:trHeight w:val="414"/>
          <w:jc w:val="center"/>
        </w:trPr>
        <w:tc>
          <w:tcPr>
            <w:tcW w:w="3051" w:type="dxa"/>
            <w:gridSpan w:val="2"/>
            <w:vMerge/>
          </w:tcPr>
          <w:p w14:paraId="6A768683" w14:textId="77777777" w:rsidR="00F079F2" w:rsidRPr="00255F65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60133A23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25D300A3" w14:textId="6B8A2DC1" w:rsidR="00F079F2" w:rsidRDefault="004C2B0F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 xml:space="preserve">Los programas </w:t>
            </w:r>
            <w:r w:rsidR="00252E5C">
              <w:rPr>
                <w:rFonts w:ascii="Georgia" w:eastAsia="Times New Roman" w:hAnsi="Georgia" w:cs="Georgia"/>
                <w:szCs w:val="22"/>
              </w:rPr>
              <w:t>que realizo el área Contable es:</w:t>
            </w:r>
          </w:p>
          <w:p w14:paraId="74D26F2D" w14:textId="77777777" w:rsidR="00252E5C" w:rsidRDefault="00252E5C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</w:p>
          <w:p w14:paraId="2D18DAB7" w14:textId="77777777" w:rsidR="00252E5C" w:rsidRDefault="00252E5C" w:rsidP="00252E5C">
            <w:pPr>
              <w:pStyle w:val="Prrafodelista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A3</w:t>
            </w:r>
          </w:p>
          <w:p w14:paraId="553CF13D" w14:textId="56B9C7AC" w:rsidR="00252E5C" w:rsidRDefault="00252E5C" w:rsidP="00252E5C">
            <w:pPr>
              <w:pStyle w:val="Prrafodelista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BILA</w:t>
            </w:r>
          </w:p>
          <w:p w14:paraId="5CAA35CB" w14:textId="1D31ADF9" w:rsidR="00252E5C" w:rsidRPr="00252E5C" w:rsidRDefault="00252E5C" w:rsidP="00252E5C">
            <w:pPr>
              <w:pStyle w:val="Prrafodelista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Cs w:val="22"/>
              </w:rPr>
            </w:pPr>
            <w:r>
              <w:rPr>
                <w:rFonts w:ascii="Georgia" w:eastAsia="Times New Roman" w:hAnsi="Georgia" w:cs="Georgia"/>
                <w:szCs w:val="22"/>
              </w:rPr>
              <w:t>CONCAR</w:t>
            </w:r>
          </w:p>
        </w:tc>
      </w:tr>
      <w:tr w:rsidR="00F079F2" w:rsidRPr="00255F65" w14:paraId="0494D670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5C0ED7F7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56" w:type="dxa"/>
          </w:tcPr>
          <w:p w14:paraId="407FFECA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095E5FFB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  <w:tr w:rsidR="00F079F2" w:rsidRPr="00255F65" w14:paraId="01A39A62" w14:textId="77777777" w:rsidTr="00255F65">
        <w:trPr>
          <w:gridAfter w:val="1"/>
          <w:wAfter w:w="19" w:type="dxa"/>
          <w:trHeight w:val="189"/>
          <w:jc w:val="center"/>
        </w:trPr>
        <w:tc>
          <w:tcPr>
            <w:tcW w:w="3051" w:type="dxa"/>
            <w:gridSpan w:val="2"/>
            <w:vMerge/>
          </w:tcPr>
          <w:p w14:paraId="7F851D98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56" w:type="dxa"/>
          </w:tcPr>
          <w:p w14:paraId="30CD44E2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040" w:type="dxa"/>
            <w:gridSpan w:val="4"/>
          </w:tcPr>
          <w:p w14:paraId="4DD864E6" w14:textId="77777777" w:rsidR="00F079F2" w:rsidRPr="00255F65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</w:tr>
    </w:tbl>
    <w:p w14:paraId="3CAA332B" w14:textId="77777777" w:rsidR="00CE6104" w:rsidRPr="00255F65" w:rsidRDefault="00CE6104" w:rsidP="007520D7">
      <w:pPr>
        <w:spacing w:before="0"/>
      </w:pPr>
    </w:p>
    <w:sectPr w:rsidR="00CE6104" w:rsidRPr="00255F65" w:rsidSect="004D4453">
      <w:pgSz w:w="11906" w:h="16838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E403C" w14:textId="77777777" w:rsidR="00326256" w:rsidRDefault="00326256" w:rsidP="0085363C">
      <w:pPr>
        <w:spacing w:before="0" w:line="240" w:lineRule="auto"/>
      </w:pPr>
      <w:r>
        <w:separator/>
      </w:r>
    </w:p>
  </w:endnote>
  <w:endnote w:type="continuationSeparator" w:id="0">
    <w:p w14:paraId="3FCB22AE" w14:textId="77777777" w:rsidR="00326256" w:rsidRDefault="00326256" w:rsidP="008536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E9B76A0-7089-4627-8F7C-9EFA0DA11572}"/>
    <w:embedBold r:id="rId2" w:fontKey="{7EF791FD-0032-4754-AE2D-5DE12835EF9E}"/>
    <w:embedItalic r:id="rId3" w:fontKey="{D86E2D3E-14B7-40B4-AE42-7AC4940EF9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E5C68B-940D-421E-AC96-2E690C1AC933}"/>
    <w:embedBold r:id="rId5" w:fontKey="{D91B5DA3-A128-4D98-8D64-EAC9A5B31BB4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6" w:fontKey="{7DAD5BF0-2408-443D-AD7B-D699652BFACE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E8B52014-0303-4567-AD4C-EB3DE4A8ABCD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42F712A8-F726-4DE2-A1D9-CF5041EAAB9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48D0" w14:textId="77777777" w:rsidR="00326256" w:rsidRDefault="00326256" w:rsidP="0085363C">
      <w:pPr>
        <w:spacing w:before="0" w:line="240" w:lineRule="auto"/>
      </w:pPr>
      <w:r>
        <w:separator/>
      </w:r>
    </w:p>
  </w:footnote>
  <w:footnote w:type="continuationSeparator" w:id="0">
    <w:p w14:paraId="11EBA9AB" w14:textId="77777777" w:rsidR="00326256" w:rsidRDefault="00326256" w:rsidP="0085363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5797002"/>
    <w:multiLevelType w:val="hybridMultilevel"/>
    <w:tmpl w:val="DDBE5288"/>
    <w:lvl w:ilvl="0" w:tplc="820475F6">
      <w:numFmt w:val="bullet"/>
      <w:lvlText w:val="-"/>
      <w:lvlJc w:val="left"/>
      <w:pPr>
        <w:ind w:left="720" w:hanging="360"/>
      </w:pPr>
      <w:rPr>
        <w:rFonts w:ascii="Georgia" w:eastAsia="Times New Roman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éndic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aconvieta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aconnme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aconnme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F2C7B"/>
    <w:multiLevelType w:val="hybridMultilevel"/>
    <w:tmpl w:val="2CEE30CE"/>
    <w:lvl w:ilvl="0" w:tplc="335E14F4">
      <w:numFmt w:val="bullet"/>
      <w:lvlText w:val=""/>
      <w:lvlJc w:val="left"/>
      <w:pPr>
        <w:ind w:left="720" w:hanging="360"/>
      </w:pPr>
      <w:rPr>
        <w:rFonts w:ascii="Symbol" w:eastAsia="Times New Roman" w:hAnsi="Symbol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2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670304123">
    <w:abstractNumId w:val="12"/>
  </w:num>
  <w:num w:numId="2" w16cid:durableId="1011682725">
    <w:abstractNumId w:val="8"/>
  </w:num>
  <w:num w:numId="3" w16cid:durableId="1510296175">
    <w:abstractNumId w:val="17"/>
  </w:num>
  <w:num w:numId="4" w16cid:durableId="1779527186">
    <w:abstractNumId w:val="13"/>
  </w:num>
  <w:num w:numId="5" w16cid:durableId="1770076123">
    <w:abstractNumId w:val="14"/>
  </w:num>
  <w:num w:numId="6" w16cid:durableId="664090211">
    <w:abstractNumId w:val="21"/>
  </w:num>
  <w:num w:numId="7" w16cid:durableId="23990157">
    <w:abstractNumId w:val="7"/>
  </w:num>
  <w:num w:numId="8" w16cid:durableId="1957446550">
    <w:abstractNumId w:val="11"/>
  </w:num>
  <w:num w:numId="9" w16cid:durableId="119618937">
    <w:abstractNumId w:val="19"/>
  </w:num>
  <w:num w:numId="10" w16cid:durableId="1328022170">
    <w:abstractNumId w:val="2"/>
  </w:num>
  <w:num w:numId="11" w16cid:durableId="1096900961">
    <w:abstractNumId w:val="6"/>
  </w:num>
  <w:num w:numId="12" w16cid:durableId="2012221938">
    <w:abstractNumId w:val="0"/>
  </w:num>
  <w:num w:numId="13" w16cid:durableId="1152526923">
    <w:abstractNumId w:val="3"/>
  </w:num>
  <w:num w:numId="14" w16cid:durableId="737367214">
    <w:abstractNumId w:val="10"/>
  </w:num>
  <w:num w:numId="15" w16cid:durableId="1948735562">
    <w:abstractNumId w:val="9"/>
  </w:num>
  <w:num w:numId="16" w16cid:durableId="1241910228">
    <w:abstractNumId w:val="18"/>
  </w:num>
  <w:num w:numId="17" w16cid:durableId="1746343506">
    <w:abstractNumId w:val="4"/>
  </w:num>
  <w:num w:numId="18" w16cid:durableId="446966131">
    <w:abstractNumId w:val="23"/>
  </w:num>
  <w:num w:numId="19" w16cid:durableId="1692796520">
    <w:abstractNumId w:val="20"/>
  </w:num>
  <w:num w:numId="20" w16cid:durableId="1874732167">
    <w:abstractNumId w:val="15"/>
  </w:num>
  <w:num w:numId="21" w16cid:durableId="304160104">
    <w:abstractNumId w:val="22"/>
  </w:num>
  <w:num w:numId="22" w16cid:durableId="1480464030">
    <w:abstractNumId w:val="5"/>
  </w:num>
  <w:num w:numId="23" w16cid:durableId="268591077">
    <w:abstractNumId w:val="16"/>
  </w:num>
  <w:num w:numId="24" w16cid:durableId="209238345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16"/>
    <w:rsid w:val="00052382"/>
    <w:rsid w:val="0006568A"/>
    <w:rsid w:val="00076F0F"/>
    <w:rsid w:val="00084253"/>
    <w:rsid w:val="000D1F49"/>
    <w:rsid w:val="001727CA"/>
    <w:rsid w:val="00187D40"/>
    <w:rsid w:val="00252E5C"/>
    <w:rsid w:val="00255F65"/>
    <w:rsid w:val="00270579"/>
    <w:rsid w:val="00285BCB"/>
    <w:rsid w:val="002C56E6"/>
    <w:rsid w:val="00326256"/>
    <w:rsid w:val="00361691"/>
    <w:rsid w:val="00361E11"/>
    <w:rsid w:val="00376B65"/>
    <w:rsid w:val="00392616"/>
    <w:rsid w:val="0039390A"/>
    <w:rsid w:val="003F0847"/>
    <w:rsid w:val="0040090B"/>
    <w:rsid w:val="0046302A"/>
    <w:rsid w:val="00487D2D"/>
    <w:rsid w:val="004C2B0F"/>
    <w:rsid w:val="004D4453"/>
    <w:rsid w:val="004D5D62"/>
    <w:rsid w:val="005112D0"/>
    <w:rsid w:val="00576C44"/>
    <w:rsid w:val="00577E06"/>
    <w:rsid w:val="005A3BF7"/>
    <w:rsid w:val="005F0033"/>
    <w:rsid w:val="005F2035"/>
    <w:rsid w:val="005F7990"/>
    <w:rsid w:val="00632608"/>
    <w:rsid w:val="0063739C"/>
    <w:rsid w:val="0064068F"/>
    <w:rsid w:val="006643E9"/>
    <w:rsid w:val="0067761E"/>
    <w:rsid w:val="007520D7"/>
    <w:rsid w:val="00765AB9"/>
    <w:rsid w:val="00770F25"/>
    <w:rsid w:val="007A35A8"/>
    <w:rsid w:val="007B0A85"/>
    <w:rsid w:val="007C6A52"/>
    <w:rsid w:val="0082043E"/>
    <w:rsid w:val="0085363C"/>
    <w:rsid w:val="008954EF"/>
    <w:rsid w:val="008E203A"/>
    <w:rsid w:val="008F6ECB"/>
    <w:rsid w:val="0091229C"/>
    <w:rsid w:val="00940E73"/>
    <w:rsid w:val="0098597D"/>
    <w:rsid w:val="009F619A"/>
    <w:rsid w:val="009F6DDE"/>
    <w:rsid w:val="00A2266E"/>
    <w:rsid w:val="00A370A8"/>
    <w:rsid w:val="00A46B30"/>
    <w:rsid w:val="00A869F0"/>
    <w:rsid w:val="00AF056A"/>
    <w:rsid w:val="00B62AB7"/>
    <w:rsid w:val="00BD4753"/>
    <w:rsid w:val="00BD5CB1"/>
    <w:rsid w:val="00BE62EE"/>
    <w:rsid w:val="00C003BA"/>
    <w:rsid w:val="00C4481A"/>
    <w:rsid w:val="00C46878"/>
    <w:rsid w:val="00C75B47"/>
    <w:rsid w:val="00CB4A51"/>
    <w:rsid w:val="00CD4532"/>
    <w:rsid w:val="00CD47B0"/>
    <w:rsid w:val="00CE6104"/>
    <w:rsid w:val="00CE7918"/>
    <w:rsid w:val="00D16163"/>
    <w:rsid w:val="00DB3FAD"/>
    <w:rsid w:val="00E14A37"/>
    <w:rsid w:val="00E246A5"/>
    <w:rsid w:val="00E61C09"/>
    <w:rsid w:val="00EB3B58"/>
    <w:rsid w:val="00EC1B16"/>
    <w:rsid w:val="00EC7359"/>
    <w:rsid w:val="00EE3054"/>
    <w:rsid w:val="00EE3EC6"/>
    <w:rsid w:val="00EE6C6F"/>
    <w:rsid w:val="00F00606"/>
    <w:rsid w:val="00F01256"/>
    <w:rsid w:val="00F079F2"/>
    <w:rsid w:val="00F47D02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A03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s-E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520D7"/>
    <w:pPr>
      <w:spacing w:before="240" w:after="0"/>
    </w:pPr>
    <w:rPr>
      <w:sz w:val="22"/>
    </w:rPr>
  </w:style>
  <w:style w:type="paragraph" w:styleId="Ttulo1">
    <w:name w:val="heading 1"/>
    <w:basedOn w:val="Normal"/>
    <w:link w:val="Ttulo1Car"/>
    <w:uiPriority w:val="1"/>
    <w:qFormat/>
    <w:rsid w:val="00F079F2"/>
    <w:pPr>
      <w:tabs>
        <w:tab w:val="left" w:pos="2520"/>
        <w:tab w:val="left" w:pos="3360"/>
      </w:tabs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Ttulo2">
    <w:name w:val="heading 2"/>
    <w:basedOn w:val="Normal"/>
    <w:link w:val="Ttulo2Car"/>
    <w:uiPriority w:val="1"/>
    <w:qFormat/>
    <w:rsid w:val="00187D40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A42827" w:themeColor="accent1" w:themeShade="BF"/>
      <w:sz w:val="26"/>
      <w:szCs w:val="32"/>
      <w:lang w:eastAsia="zh-CN"/>
    </w:rPr>
  </w:style>
  <w:style w:type="paragraph" w:styleId="Ttulo3">
    <w:name w:val="heading 3"/>
    <w:basedOn w:val="Normal"/>
    <w:next w:val="Normal"/>
    <w:link w:val="Ttulo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tulo4">
    <w:name w:val="heading 4"/>
    <w:basedOn w:val="Normal"/>
    <w:link w:val="Ttulo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079F2"/>
    <w:rPr>
      <w:b/>
      <w:caps/>
      <w:color w:val="D14140" w:themeColor="accent1"/>
      <w:sz w:val="24"/>
    </w:rPr>
  </w:style>
  <w:style w:type="character" w:styleId="Hashtag">
    <w:name w:val="Hashtag"/>
    <w:basedOn w:val="Fuentedeprrafopredeter"/>
    <w:uiPriority w:val="99"/>
    <w:semiHidden/>
    <w:rsid w:val="00CD4532"/>
    <w:rPr>
      <w:color w:val="2B579A"/>
      <w:shd w:val="clear" w:color="auto" w:fill="E6E6E6"/>
    </w:rPr>
  </w:style>
  <w:style w:type="paragraph" w:customStyle="1" w:styleId="Listanumerada">
    <w:name w:val="Lista numerada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redeterminado">
    <w:name w:val="Predeterminado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tulo2Car">
    <w:name w:val="Título 2 Car"/>
    <w:basedOn w:val="Fuentedeprrafopredeter"/>
    <w:link w:val="Ttulo2"/>
    <w:uiPriority w:val="1"/>
    <w:rsid w:val="00187D40"/>
    <w:rPr>
      <w:b/>
      <w:bCs/>
      <w:color w:val="A42827" w:themeColor="accent1" w:themeShade="BF"/>
      <w:sz w:val="26"/>
      <w:szCs w:val="32"/>
      <w:lang w:eastAsia="zh-CN"/>
    </w:rPr>
  </w:style>
  <w:style w:type="paragraph" w:styleId="Sangranormal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Ttulo3Car">
    <w:name w:val="Título 3 Car"/>
    <w:basedOn w:val="Fuentedeprrafopredeter"/>
    <w:link w:val="Ttulo3"/>
    <w:uiPriority w:val="1"/>
    <w:semiHidden/>
    <w:rsid w:val="00A2266E"/>
    <w:rPr>
      <w:b/>
      <w:bCs/>
      <w:color w:val="694A77"/>
      <w:sz w:val="22"/>
      <w:szCs w:val="27"/>
    </w:rPr>
  </w:style>
  <w:style w:type="paragraph" w:styleId="TD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notapie">
    <w:name w:val="footnote text"/>
    <w:basedOn w:val="Normal"/>
    <w:link w:val="Textonotapi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2266E"/>
    <w:rPr>
      <w:sz w:val="18"/>
      <w:szCs w:val="20"/>
    </w:rPr>
  </w:style>
  <w:style w:type="paragraph" w:styleId="Listaconvieta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xtocomentario">
    <w:name w:val="annotation text"/>
    <w:basedOn w:val="Normal"/>
    <w:link w:val="TextocomentarioCar"/>
    <w:uiPriority w:val="99"/>
    <w:semiHidden/>
    <w:rsid w:val="000D1F49"/>
    <w:rPr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D4532"/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Piedepgina">
    <w:name w:val="footer"/>
    <w:basedOn w:val="Normal"/>
    <w:link w:val="PiedepginaC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Refdenotaalpie">
    <w:name w:val="footnote reference"/>
    <w:basedOn w:val="Fuentedeprrafopredeter"/>
    <w:uiPriority w:val="99"/>
    <w:semiHidden/>
    <w:rsid w:val="000D1F4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rsid w:val="000D1F49"/>
    <w:rPr>
      <w:sz w:val="18"/>
      <w:szCs w:val="18"/>
    </w:rPr>
  </w:style>
  <w:style w:type="paragraph" w:styleId="Listaconnme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ipervnculo">
    <w:name w:val="Hyperlink"/>
    <w:basedOn w:val="Fuentedeprrafopredeter"/>
    <w:uiPriority w:val="99"/>
    <w:semiHidden/>
    <w:rsid w:val="000D1F49"/>
    <w:rPr>
      <w:color w:val="6B9F25" w:themeColor="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F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inespaciado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C75B47"/>
    <w:pPr>
      <w:widowControl w:val="0"/>
      <w:kinsoku w:val="0"/>
      <w:overflowPunct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C75B47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styleId="Listaconvieta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adefigura">
    <w:name w:val="Tabla de figura"/>
    <w:basedOn w:val="Tablanormal"/>
    <w:uiPriority w:val="99"/>
    <w:rsid w:val="000D1F49"/>
    <w:tblPr/>
    <w:trPr>
      <w:cantSplit/>
    </w:trPr>
  </w:style>
  <w:style w:type="character" w:customStyle="1" w:styleId="Ttulo4Car">
    <w:name w:val="Título 4 Car"/>
    <w:basedOn w:val="Fuentedeprrafopredeter"/>
    <w:link w:val="Ttulo4"/>
    <w:uiPriority w:val="9"/>
    <w:semiHidden/>
    <w:rsid w:val="00CD4532"/>
    <w:rPr>
      <w:b/>
      <w:sz w:val="25"/>
      <w:szCs w:val="25"/>
    </w:rPr>
  </w:style>
  <w:style w:type="character" w:customStyle="1" w:styleId="Ttulo5Car">
    <w:name w:val="Título 5 Car"/>
    <w:basedOn w:val="Ttulo2Car"/>
    <w:link w:val="Ttulo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D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adeilustracion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aconnme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Hipervnculovisitado">
    <w:name w:val="FollowedHyperlink"/>
    <w:basedOn w:val="Fuentedeprrafopredeter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tulodellibro">
    <w:name w:val="Book Title"/>
    <w:basedOn w:val="Fuentedeprrafopredeter"/>
    <w:uiPriority w:val="33"/>
    <w:semiHidden/>
    <w:rsid w:val="000D1F49"/>
    <w:rPr>
      <w:b/>
      <w:bCs/>
      <w:i/>
      <w:iCs/>
      <w:spacing w:val="5"/>
    </w:rPr>
  </w:style>
  <w:style w:type="paragraph" w:styleId="TtuloTDC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omacro">
    <w:name w:val="macro"/>
    <w:link w:val="Texto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63260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632608"/>
  </w:style>
  <w:style w:type="paragraph" w:customStyle="1" w:styleId="Ttulo1Alt">
    <w:name w:val="Título 1 Alt"/>
    <w:basedOn w:val="Normal"/>
    <w:uiPriority w:val="1"/>
    <w:qFormat/>
    <w:rsid w:val="007520D7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Georgia" w:eastAsia="Times New Roman" w:hAnsi="Georgia" w:cs="Georgia"/>
      <w:b/>
      <w:bCs/>
      <w:color w:val="FFFFFF"/>
      <w:sz w:val="24"/>
      <w:szCs w:val="24"/>
    </w:rPr>
  </w:style>
  <w:style w:type="paragraph" w:customStyle="1" w:styleId="Ttulo2Alt">
    <w:name w:val="Título 2 Alt"/>
    <w:basedOn w:val="Ttulo1Alt"/>
    <w:next w:val="Normal"/>
    <w:uiPriority w:val="1"/>
    <w:qFormat/>
    <w:rsid w:val="007520D7"/>
    <w:pPr>
      <w:ind w:left="720" w:hanging="720"/>
    </w:pPr>
    <w:rPr>
      <w:rFonts w:asciiTheme="minorHAnsi" w:hAnsiTheme="minorHAnsi"/>
      <w:b w:val="0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C75B47"/>
    <w:rPr>
      <w:color w:val="808080"/>
    </w:rPr>
  </w:style>
  <w:style w:type="paragraph" w:customStyle="1" w:styleId="Fechasdeltrabajo">
    <w:name w:val="Fecha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200" w:line="240" w:lineRule="auto"/>
    </w:pPr>
    <w:rPr>
      <w:rFonts w:eastAsia="Times New Roman" w:cs="Georgia"/>
      <w:sz w:val="18"/>
      <w:szCs w:val="26"/>
    </w:rPr>
  </w:style>
  <w:style w:type="paragraph" w:customStyle="1" w:styleId="Detallesdeltrabajo">
    <w:name w:val="Detalles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szCs w:val="22"/>
    </w:rPr>
  </w:style>
  <w:style w:type="paragraph" w:customStyle="1" w:styleId="Descripcindeltrabajo">
    <w:name w:val="Descripción del trabaj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120" w:line="240" w:lineRule="auto"/>
    </w:pPr>
    <w:rPr>
      <w:rFonts w:ascii="Georgia" w:eastAsia="Times New Roman" w:hAnsi="Georgia" w:cs="Georgia"/>
      <w:szCs w:val="22"/>
    </w:rPr>
  </w:style>
  <w:style w:type="paragraph" w:customStyle="1" w:styleId="Textoenblanco">
    <w:name w:val="Texto en blanco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  <w:ind w:right="680"/>
    </w:pPr>
    <w:rPr>
      <w:rFonts w:eastAsia="Times New Roman" w:cs="Times"/>
      <w:color w:val="FFFFFF" w:themeColor="background1"/>
      <w:sz w:val="18"/>
      <w:szCs w:val="22"/>
    </w:rPr>
  </w:style>
  <w:style w:type="paragraph" w:styleId="Prrafodelista">
    <w:name w:val="List Paragraph"/>
    <w:basedOn w:val="Normal"/>
    <w:uiPriority w:val="34"/>
    <w:semiHidden/>
    <w:qFormat/>
    <w:rsid w:val="004C2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nza\AppData\Roaming\Microsoft\Templates\Curr&#237;culo%20con%20monograma%20en%20negri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7A5D7AB8F4A19BF5450E8BFA87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EA9CF-8E37-4DED-863A-E3CE492352DF}"/>
      </w:docPartPr>
      <w:docPartBody>
        <w:p w:rsidR="00000000" w:rsidRDefault="00000000">
          <w:pPr>
            <w:pStyle w:val="3107A5D7AB8F4A19BF5450E8BFA879C5"/>
          </w:pPr>
          <w:r w:rsidRPr="00255F65">
            <w:rPr>
              <w:lang w:bidi="es-ES"/>
            </w:rPr>
            <w:t>Fecha de fin</w:t>
          </w:r>
        </w:p>
      </w:docPartBody>
    </w:docPart>
    <w:docPart>
      <w:docPartPr>
        <w:name w:val="4502DDD31FB345158FD4795AA8BCB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7986C-3789-4A7B-9664-B5F1C3E36A87}"/>
      </w:docPartPr>
      <w:docPartBody>
        <w:p w:rsidR="00000000" w:rsidRDefault="00000000">
          <w:pPr>
            <w:pStyle w:val="4502DDD31FB345158FD4795AA8BCBF96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  <w:docPart>
      <w:docPartPr>
        <w:name w:val="50F58D5BE3384FD7B4AF65BF21978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7EA93-C6EA-452D-9EF9-D85C3FB8A239}"/>
      </w:docPartPr>
      <w:docPartBody>
        <w:p w:rsidR="00000000" w:rsidRDefault="00000000">
          <w:pPr>
            <w:pStyle w:val="50F58D5BE3384FD7B4AF65BF21978FCA"/>
          </w:pPr>
          <w:r w:rsidRPr="00255F65">
            <w:rPr>
              <w:rFonts w:ascii="Georgia" w:eastAsia="MS Mincho" w:hAnsi="Georgia" w:cs="Georgia"/>
              <w:sz w:val="18"/>
              <w:szCs w:val="26"/>
              <w:lang w:bidi="es-ES"/>
            </w:rPr>
            <w:t>Fecha de fin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14"/>
    <w:rsid w:val="00270579"/>
    <w:rsid w:val="00E3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kern w:val="0"/>
      <w:sz w:val="48"/>
      <w:szCs w:val="51"/>
      <w:lang w:eastAsia="en-U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Pr>
      <w:rFonts w:ascii="Georgia" w:eastAsia="Times New Roman" w:hAnsi="Georgia" w:cs="Georgia"/>
      <w:b/>
      <w:bCs/>
      <w:color w:val="D14140"/>
      <w:kern w:val="0"/>
      <w:sz w:val="48"/>
      <w:szCs w:val="51"/>
      <w:lang w:eastAsia="en-US"/>
      <w14:ligatures w14:val="none"/>
    </w:rPr>
  </w:style>
  <w:style w:type="paragraph" w:customStyle="1" w:styleId="57D3BB7A7090419893E3052EDA1F1D50">
    <w:name w:val="57D3BB7A7090419893E3052EDA1F1D50"/>
  </w:style>
  <w:style w:type="paragraph" w:customStyle="1" w:styleId="1DFB7F73199D4FF5B7306296EC1D458A">
    <w:name w:val="1DFB7F73199D4FF5B7306296EC1D458A"/>
  </w:style>
  <w:style w:type="paragraph" w:customStyle="1" w:styleId="72453453DDA54BCDB9DFD97728BB66E0">
    <w:name w:val="72453453DDA54BCDB9DFD97728BB66E0"/>
  </w:style>
  <w:style w:type="paragraph" w:customStyle="1" w:styleId="B5A947A16F9B44509E9C745A090804FD">
    <w:name w:val="B5A947A16F9B44509E9C745A090804FD"/>
  </w:style>
  <w:style w:type="paragraph" w:customStyle="1" w:styleId="A3A1D556033148DAAC127F094B51BABE">
    <w:name w:val="A3A1D556033148DAAC127F094B51BABE"/>
  </w:style>
  <w:style w:type="paragraph" w:customStyle="1" w:styleId="4E9ECB4B143A4272BA3F2FFFB9C9AD1C">
    <w:name w:val="4E9ECB4B143A4272BA3F2FFFB9C9AD1C"/>
  </w:style>
  <w:style w:type="paragraph" w:customStyle="1" w:styleId="FDCCB8F1E25548E694E3C0697BC3BF86">
    <w:name w:val="FDCCB8F1E25548E694E3C0697BC3BF86"/>
  </w:style>
  <w:style w:type="paragraph" w:customStyle="1" w:styleId="5DA1B3B9AA724B3CBB66BF79436250AE">
    <w:name w:val="5DA1B3B9AA724B3CBB66BF79436250AE"/>
  </w:style>
  <w:style w:type="paragraph" w:customStyle="1" w:styleId="EFA3D98A49514C9B88BD82790D50A74D">
    <w:name w:val="EFA3D98A49514C9B88BD82790D50A74D"/>
  </w:style>
  <w:style w:type="paragraph" w:customStyle="1" w:styleId="11D6C3C6919B4EEA87E2623B0D6F8346">
    <w:name w:val="11D6C3C6919B4EEA87E2623B0D6F8346"/>
  </w:style>
  <w:style w:type="paragraph" w:customStyle="1" w:styleId="3107A5D7AB8F4A19BF5450E8BFA879C5">
    <w:name w:val="3107A5D7AB8F4A19BF5450E8BFA879C5"/>
  </w:style>
  <w:style w:type="paragraph" w:customStyle="1" w:styleId="658EEBC1BD5544D7B708F309D5469C36">
    <w:name w:val="658EEBC1BD5544D7B708F309D5469C36"/>
  </w:style>
  <w:style w:type="paragraph" w:customStyle="1" w:styleId="DB294EE7E77E4E1583679D5D33FA06F3">
    <w:name w:val="DB294EE7E77E4E1583679D5D33FA06F3"/>
  </w:style>
  <w:style w:type="paragraph" w:customStyle="1" w:styleId="88043FF50F6C4770A08E952A5C459243">
    <w:name w:val="88043FF50F6C4770A08E952A5C459243"/>
  </w:style>
  <w:style w:type="paragraph" w:customStyle="1" w:styleId="BB0733C75DB14F87B0A3318A56F5860B">
    <w:name w:val="BB0733C75DB14F87B0A3318A56F5860B"/>
  </w:style>
  <w:style w:type="paragraph" w:customStyle="1" w:styleId="4502DDD31FB345158FD4795AA8BCBF96">
    <w:name w:val="4502DDD31FB345158FD4795AA8BCBF96"/>
  </w:style>
  <w:style w:type="paragraph" w:customStyle="1" w:styleId="9F042F7DF4FB4B3A8A6F61BE0CDBAD25">
    <w:name w:val="9F042F7DF4FB4B3A8A6F61BE0CDBAD25"/>
  </w:style>
  <w:style w:type="paragraph" w:customStyle="1" w:styleId="484D0992A30B47B7B1633300A384CDC8">
    <w:name w:val="484D0992A30B47B7B1633300A384CDC8"/>
  </w:style>
  <w:style w:type="paragraph" w:customStyle="1" w:styleId="614BFA4020E7462FA3AF274333130569">
    <w:name w:val="614BFA4020E7462FA3AF274333130569"/>
  </w:style>
  <w:style w:type="paragraph" w:customStyle="1" w:styleId="5DEDA17193E844E996EFFBE85819884C">
    <w:name w:val="5DEDA17193E844E996EFFBE85819884C"/>
  </w:style>
  <w:style w:type="paragraph" w:customStyle="1" w:styleId="50F58D5BE3384FD7B4AF65BF21978FCA">
    <w:name w:val="50F58D5BE3384FD7B4AF65BF21978FCA"/>
  </w:style>
  <w:style w:type="paragraph" w:customStyle="1" w:styleId="12C10BA5A7B746D59215F5F8EE6CC0EA">
    <w:name w:val="12C10BA5A7B746D59215F5F8EE6CC0EA"/>
  </w:style>
  <w:style w:type="paragraph" w:customStyle="1" w:styleId="220038FAC50D47B7B2BC401B70FE6E68">
    <w:name w:val="220038FAC50D47B7B2BC401B70FE6E68"/>
  </w:style>
  <w:style w:type="paragraph" w:customStyle="1" w:styleId="3AEDB927526541BC9380775583D3580D">
    <w:name w:val="3AEDB927526541BC9380775583D3580D"/>
  </w:style>
  <w:style w:type="paragraph" w:customStyle="1" w:styleId="0A724747A92A4C10A290FD976F298BA0">
    <w:name w:val="0A724747A92A4C10A290FD976F298BA0"/>
  </w:style>
  <w:style w:type="paragraph" w:customStyle="1" w:styleId="4A35AD9F99D945C2825D7982FC5A299E">
    <w:name w:val="4A35AD9F99D945C2825D7982FC5A299E"/>
  </w:style>
  <w:style w:type="paragraph" w:customStyle="1" w:styleId="BB8D2F8F2A6B4E5DAE4604E1EB97FC3F">
    <w:name w:val="BB8D2F8F2A6B4E5DAE4604E1EB97FC3F"/>
  </w:style>
  <w:style w:type="paragraph" w:customStyle="1" w:styleId="E5FD0F72C7D24A73A82FCDECCAA1C221">
    <w:name w:val="E5FD0F72C7D24A73A82FCDECCAA1C221"/>
  </w:style>
  <w:style w:type="paragraph" w:customStyle="1" w:styleId="D1C72BAF3D5045159A06171ED9543C10">
    <w:name w:val="D1C72BAF3D5045159A06171ED9543C10"/>
  </w:style>
  <w:style w:type="paragraph" w:customStyle="1" w:styleId="35EEDD685C9E4870A82D081EDCA95798">
    <w:name w:val="35EEDD685C9E4870A82D081EDCA95798"/>
  </w:style>
  <w:style w:type="paragraph" w:customStyle="1" w:styleId="40FA925FC16E487F8A37DA77E579594F">
    <w:name w:val="40FA925FC16E487F8A37DA77E57959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0B2437-7F60-4123-9CB1-EE5478B95B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B15805-E542-4E3A-8350-880BE0AE4E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31A6A-CDB6-48CB-810E-54A93B64BC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0B1D5A0-D121-4024-8692-BB21284F9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con monograma en negrita</Template>
  <TotalTime>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2025-03-13T15:31:00Z</dcterms:created>
  <dcterms:modified xsi:type="dcterms:W3CDTF">2025-03-13T15:54:00Z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